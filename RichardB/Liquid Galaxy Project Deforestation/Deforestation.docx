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E14BBF" w14:textId="5451A7C1" w:rsidR="00C6554A" w:rsidRPr="008B5277" w:rsidRDefault="00E412B8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61BF3D44" wp14:editId="62A5C1E0">
            <wp:extent cx="4200525" cy="6457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7823CE67" w14:textId="561EE33C" w:rsidR="00C6554A" w:rsidRDefault="00E412B8" w:rsidP="00C6554A">
      <w:pPr>
        <w:pStyle w:val="Title"/>
      </w:pPr>
      <w:r>
        <w:t>Deforestation</w:t>
      </w:r>
    </w:p>
    <w:p w14:paraId="10B23477" w14:textId="7277208C" w:rsidR="00C6554A" w:rsidRPr="00D5413C" w:rsidRDefault="00E412B8" w:rsidP="00C6554A">
      <w:pPr>
        <w:pStyle w:val="Subtitle"/>
      </w:pPr>
      <w:r>
        <w:t>Liquid Galaxy Project</w:t>
      </w:r>
    </w:p>
    <w:p w14:paraId="1F937434" w14:textId="0D4E021F" w:rsidR="00C6554A" w:rsidRDefault="00A153C3" w:rsidP="00C6554A">
      <w:pPr>
        <w:pStyle w:val="ContactInfo"/>
      </w:pPr>
      <w:proofErr w:type="spellStart"/>
      <w:r w:rsidRPr="00A153C3">
        <w:t>RichardB</w:t>
      </w:r>
      <w:proofErr w:type="spellEnd"/>
      <w:r w:rsidR="00C6554A">
        <w:br w:type="page"/>
      </w:r>
    </w:p>
    <w:p w14:paraId="76DDA07D" w14:textId="1FCC32C8" w:rsidR="00C6554A" w:rsidRDefault="003E4F0F" w:rsidP="00C6554A">
      <w:pPr>
        <w:pStyle w:val="Heading1"/>
      </w:pPr>
      <w:r>
        <w:lastRenderedPageBreak/>
        <w:t>Introduction</w:t>
      </w:r>
    </w:p>
    <w:p w14:paraId="69F049ED" w14:textId="6B83CC94" w:rsidR="000506EE" w:rsidRPr="00E557B6" w:rsidRDefault="0073349C" w:rsidP="003E4F0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tab/>
      </w:r>
      <w:r w:rsidRPr="00E557B6">
        <w:rPr>
          <w:sz w:val="28"/>
          <w:szCs w:val="28"/>
        </w:rPr>
        <w:t xml:space="preserve">Deforestation is the biggest </w:t>
      </w:r>
      <w:r w:rsidR="00D7374A" w:rsidRPr="00E557B6">
        <w:rPr>
          <w:sz w:val="28"/>
          <w:szCs w:val="28"/>
        </w:rPr>
        <w:t>issue of mankind. Each year billions of trees are cut down without looking behind to the empty land that once was called forest. We reached the</w:t>
      </w:r>
      <w:r w:rsidR="00446D82">
        <w:rPr>
          <w:sz w:val="28"/>
          <w:szCs w:val="28"/>
        </w:rPr>
        <w:t xml:space="preserve"> level of</w:t>
      </w:r>
      <w:r w:rsidR="00D7374A" w:rsidRPr="00E557B6">
        <w:rPr>
          <w:sz w:val="28"/>
          <w:szCs w:val="28"/>
        </w:rPr>
        <w:t xml:space="preserve"> technology to make it happen but decided to spectate the worst that humans can make to themselves.   </w:t>
      </w:r>
    </w:p>
    <w:p w14:paraId="2F94D6C3" w14:textId="072619C2" w:rsidR="000506EE" w:rsidRDefault="00D7374A" w:rsidP="000506EE">
      <w:pPr>
        <w:pStyle w:val="Heading1"/>
      </w:pPr>
      <w:r>
        <w:t>Solution</w:t>
      </w:r>
    </w:p>
    <w:p w14:paraId="2DB61C0B" w14:textId="33C57DA8" w:rsidR="000506EE" w:rsidRPr="00E557B6" w:rsidRDefault="000506EE" w:rsidP="000506EE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t xml:space="preserve"> </w:t>
      </w:r>
      <w:r w:rsidR="00D7374A">
        <w:tab/>
      </w:r>
      <w:r w:rsidR="00A96089">
        <w:rPr>
          <w:sz w:val="28"/>
          <w:szCs w:val="28"/>
        </w:rPr>
        <w:t>M</w:t>
      </w:r>
      <w:r w:rsidR="00D7374A" w:rsidRPr="00E557B6">
        <w:rPr>
          <w:sz w:val="28"/>
          <w:szCs w:val="28"/>
        </w:rPr>
        <w:t>y solution is simple. By using a software that has the principle behind the Liquid Galaxy Project we can teach drones and rovers how to manage the environment and take out the maximum potential.</w:t>
      </w:r>
    </w:p>
    <w:p w14:paraId="2662161E" w14:textId="46DAFBFC" w:rsidR="00D7374A" w:rsidRDefault="00D7374A" w:rsidP="000506EE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E557B6">
        <w:rPr>
          <w:sz w:val="28"/>
          <w:szCs w:val="28"/>
        </w:rPr>
        <w:tab/>
        <w:t xml:space="preserve">By placing sensor for terrain scanning </w:t>
      </w:r>
      <w:r w:rsidR="00E557B6">
        <w:rPr>
          <w:sz w:val="28"/>
          <w:szCs w:val="28"/>
        </w:rPr>
        <w:t xml:space="preserve">on </w:t>
      </w:r>
      <w:r w:rsidRPr="00E557B6">
        <w:rPr>
          <w:sz w:val="28"/>
          <w:szCs w:val="28"/>
        </w:rPr>
        <w:t xml:space="preserve">drones and soil quality sensors </w:t>
      </w:r>
      <w:r w:rsidR="00446D82">
        <w:rPr>
          <w:sz w:val="28"/>
          <w:szCs w:val="28"/>
        </w:rPr>
        <w:t xml:space="preserve">and drills </w:t>
      </w:r>
      <w:r w:rsidRPr="00E557B6">
        <w:rPr>
          <w:sz w:val="28"/>
          <w:szCs w:val="28"/>
        </w:rPr>
        <w:t xml:space="preserve">on rovers we can create a 3D representation of the land. </w:t>
      </w:r>
      <w:r w:rsidR="00446D82">
        <w:rPr>
          <w:sz w:val="28"/>
          <w:szCs w:val="28"/>
        </w:rPr>
        <w:t>Those sensors</w:t>
      </w:r>
      <w:r w:rsidRPr="00E557B6">
        <w:rPr>
          <w:sz w:val="28"/>
          <w:szCs w:val="28"/>
        </w:rPr>
        <w:t xml:space="preserve"> will assure that each segment has the </w:t>
      </w:r>
      <w:r w:rsidR="00F92495" w:rsidRPr="00E557B6">
        <w:rPr>
          <w:sz w:val="28"/>
          <w:szCs w:val="28"/>
        </w:rPr>
        <w:t xml:space="preserve">potential to guarantee a productive environment for the following planted tree. </w:t>
      </w:r>
      <w:r w:rsidR="00446D82">
        <w:rPr>
          <w:sz w:val="28"/>
          <w:szCs w:val="28"/>
        </w:rPr>
        <w:t xml:space="preserve">The software environment will produce images like the following one which </w:t>
      </w:r>
      <w:r w:rsidR="002C5687">
        <w:rPr>
          <w:sz w:val="28"/>
          <w:szCs w:val="28"/>
        </w:rPr>
        <w:t>will get processed.</w:t>
      </w:r>
    </w:p>
    <w:p w14:paraId="4FA8B36D" w14:textId="4E1AEA72" w:rsidR="00E557B6" w:rsidRDefault="00E557B6" w:rsidP="000506EE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E4B7F8" wp14:editId="3AD3D130">
            <wp:extent cx="5370830" cy="30861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ftware Vi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998" cy="313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040C" w14:textId="44568F53" w:rsidR="00446D82" w:rsidRPr="00446D82" w:rsidRDefault="00446D82" w:rsidP="00446D82">
      <w:pPr>
        <w:pStyle w:val="Heading1"/>
      </w:pPr>
      <w:r>
        <w:lastRenderedPageBreak/>
        <w:t>Description</w:t>
      </w:r>
      <w:r w:rsidR="00E557B6">
        <w:rPr>
          <w:sz w:val="28"/>
          <w:szCs w:val="28"/>
        </w:rPr>
        <w:tab/>
      </w:r>
    </w:p>
    <w:p w14:paraId="5C34728F" w14:textId="5A01C112" w:rsidR="00E557B6" w:rsidRDefault="00E557B6" w:rsidP="00446D82">
      <w:pPr>
        <w:pStyle w:val="ListBullet"/>
        <w:numPr>
          <w:ilvl w:val="0"/>
          <w:numId w:val="0"/>
        </w:num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By using the color-scheme the red segments represent a low potential terrain with lack of soil nutrients and bad topographic placement. On the other hand, the green segment points out to the rover the exact location where a tree must be places to have the necessary needs. </w:t>
      </w:r>
    </w:p>
    <w:p w14:paraId="5877028F" w14:textId="086D0E73" w:rsidR="002C5687" w:rsidRDefault="002C5687" w:rsidP="002C5687">
      <w:pPr>
        <w:pStyle w:val="Heading1"/>
      </w:pPr>
      <w:bookmarkStart w:id="5" w:name="_Hlk529284303"/>
      <w:r>
        <w:t>Steps</w:t>
      </w:r>
    </w:p>
    <w:p w14:paraId="5AD0131D" w14:textId="5177C396" w:rsidR="002C5687" w:rsidRDefault="002C5687" w:rsidP="002C5687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Information will be discarded between three devices:</w:t>
      </w:r>
    </w:p>
    <w:p w14:paraId="7A974554" w14:textId="3677A81D" w:rsidR="002C5687" w:rsidRDefault="002C5687" w:rsidP="002C5687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DD1C63">
        <w:rPr>
          <w:sz w:val="28"/>
          <w:szCs w:val="28"/>
        </w:rPr>
        <w:t>D</w:t>
      </w:r>
      <w:r>
        <w:rPr>
          <w:sz w:val="28"/>
          <w:szCs w:val="28"/>
        </w:rPr>
        <w:t>rone</w:t>
      </w:r>
      <w:r w:rsidR="0040104C">
        <w:rPr>
          <w:sz w:val="28"/>
          <w:szCs w:val="28"/>
        </w:rPr>
        <w:t>s</w:t>
      </w:r>
      <w:r>
        <w:rPr>
          <w:sz w:val="28"/>
          <w:szCs w:val="28"/>
        </w:rPr>
        <w:t>;</w:t>
      </w:r>
    </w:p>
    <w:p w14:paraId="6BA7ADC8" w14:textId="7208F7CD" w:rsidR="002C5687" w:rsidRDefault="002C5687" w:rsidP="002C5687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40104C">
        <w:rPr>
          <w:sz w:val="28"/>
          <w:szCs w:val="28"/>
        </w:rPr>
        <w:t xml:space="preserve"> </w:t>
      </w:r>
      <w:r w:rsidR="00DD1C63">
        <w:rPr>
          <w:sz w:val="28"/>
          <w:szCs w:val="28"/>
        </w:rPr>
        <w:t>C</w:t>
      </w:r>
      <w:r w:rsidR="0040104C">
        <w:rPr>
          <w:sz w:val="28"/>
          <w:szCs w:val="28"/>
        </w:rPr>
        <w:t>omputer</w:t>
      </w:r>
      <w:r>
        <w:rPr>
          <w:sz w:val="28"/>
          <w:szCs w:val="28"/>
        </w:rPr>
        <w:t>;</w:t>
      </w:r>
    </w:p>
    <w:p w14:paraId="2614B057" w14:textId="2885B51B" w:rsidR="002C5687" w:rsidRDefault="002C5687" w:rsidP="002C5687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40104C">
        <w:rPr>
          <w:sz w:val="28"/>
          <w:szCs w:val="28"/>
        </w:rPr>
        <w:t xml:space="preserve"> </w:t>
      </w:r>
      <w:r w:rsidR="00DD1C63">
        <w:rPr>
          <w:sz w:val="28"/>
          <w:szCs w:val="28"/>
        </w:rPr>
        <w:t>Ro</w:t>
      </w:r>
      <w:r w:rsidR="0040104C">
        <w:rPr>
          <w:sz w:val="28"/>
          <w:szCs w:val="28"/>
        </w:rPr>
        <w:t>vers</w:t>
      </w:r>
      <w:r>
        <w:rPr>
          <w:sz w:val="28"/>
          <w:szCs w:val="28"/>
        </w:rPr>
        <w:t>;</w:t>
      </w:r>
    </w:p>
    <w:p w14:paraId="43EB77F7" w14:textId="7319B37B" w:rsidR="002C5687" w:rsidRPr="00740A05" w:rsidRDefault="002C5687" w:rsidP="002C5687">
      <w:pPr>
        <w:pStyle w:val="Heading2"/>
        <w:rPr>
          <w:sz w:val="28"/>
        </w:rPr>
      </w:pPr>
      <w:r w:rsidRPr="00740A05">
        <w:rPr>
          <w:sz w:val="28"/>
        </w:rPr>
        <w:t>1. DRONES</w:t>
      </w:r>
    </w:p>
    <w:p w14:paraId="3C0760C2" w14:textId="11AC8A19" w:rsidR="002C5687" w:rsidRDefault="002C5687" w:rsidP="002C5687">
      <w:pPr>
        <w:rPr>
          <w:sz w:val="28"/>
        </w:rPr>
      </w:pPr>
      <w:r>
        <w:tab/>
      </w:r>
      <w:r w:rsidRPr="0040104C">
        <w:rPr>
          <w:sz w:val="28"/>
        </w:rPr>
        <w:t xml:space="preserve">Drones have the role of scanning the terrain and send the information produced by scanners to the computer. For the proper development of the task, drones must </w:t>
      </w:r>
      <w:r w:rsidR="0040104C" w:rsidRPr="0040104C">
        <w:rPr>
          <w:sz w:val="28"/>
        </w:rPr>
        <w:t xml:space="preserve">classify in the heavy lifting category. It is recommended to be able to lift more than 10kg of payload and reach an in-air time of more than 15 minutes. My recommendation is the </w:t>
      </w:r>
      <w:r w:rsidR="0040104C" w:rsidRPr="0040104C">
        <w:rPr>
          <w:sz w:val="28"/>
        </w:rPr>
        <w:t>Vulcan UAV Airlift</w:t>
      </w:r>
      <w:r w:rsidR="0040104C" w:rsidRPr="0040104C">
        <w:rPr>
          <w:sz w:val="28"/>
        </w:rPr>
        <w:t xml:space="preserve"> (30kg / 30 min) or the </w:t>
      </w:r>
      <w:r w:rsidR="00A153C3">
        <w:rPr>
          <w:sz w:val="28"/>
        </w:rPr>
        <w:t xml:space="preserve">     </w:t>
      </w:r>
      <w:r w:rsidR="0040104C" w:rsidRPr="0040104C">
        <w:rPr>
          <w:sz w:val="28"/>
        </w:rPr>
        <w:t>AZ 4K UHD Camera Drone Green Bee 1200</w:t>
      </w:r>
      <w:r w:rsidR="0040104C" w:rsidRPr="0040104C">
        <w:rPr>
          <w:sz w:val="28"/>
        </w:rPr>
        <w:t xml:space="preserve"> (20kg / 20 min).</w:t>
      </w:r>
    </w:p>
    <w:p w14:paraId="72687C31" w14:textId="0E1DF9EF" w:rsidR="0040104C" w:rsidRPr="00740A05" w:rsidRDefault="0040104C" w:rsidP="0040104C">
      <w:pPr>
        <w:pStyle w:val="Heading2"/>
        <w:rPr>
          <w:sz w:val="28"/>
        </w:rPr>
      </w:pPr>
      <w:r w:rsidRPr="00740A05">
        <w:rPr>
          <w:sz w:val="28"/>
        </w:rPr>
        <w:t>2. Computer</w:t>
      </w:r>
    </w:p>
    <w:p w14:paraId="2F09F99A" w14:textId="67B4DC50" w:rsidR="0040104C" w:rsidRDefault="0040104C" w:rsidP="0040104C">
      <w:r>
        <w:tab/>
      </w:r>
      <w:r w:rsidRPr="00740A05">
        <w:rPr>
          <w:sz w:val="28"/>
        </w:rPr>
        <w:t>The computer will permanently run the software that after receiving the data collected by drones will create a 3D environment according to the color-scheme. The program will calculate the area that can be used and will offer each tree an average</w:t>
      </w:r>
      <w:r w:rsidR="00740A05" w:rsidRPr="00740A05">
        <w:rPr>
          <w:sz w:val="28"/>
        </w:rPr>
        <w:t xml:space="preserve"> of</w:t>
      </w:r>
      <w:r w:rsidR="00A153C3">
        <w:rPr>
          <w:sz w:val="28"/>
        </w:rPr>
        <w:t xml:space="preserve"> </w:t>
      </w:r>
      <w:r w:rsidRPr="00740A05">
        <w:rPr>
          <w:sz w:val="28"/>
        </w:rPr>
        <w:t>36 m</w:t>
      </w:r>
      <w:r w:rsidRPr="00740A05">
        <w:rPr>
          <w:sz w:val="28"/>
          <w:vertAlign w:val="superscript"/>
        </w:rPr>
        <w:t>2</w:t>
      </w:r>
      <w:r w:rsidRPr="00740A05">
        <w:rPr>
          <w:sz w:val="28"/>
        </w:rPr>
        <w:t xml:space="preserve"> (3 meters between each tree trunk). After processing</w:t>
      </w:r>
      <w:r w:rsidR="00740A05" w:rsidRPr="00740A05">
        <w:rPr>
          <w:sz w:val="28"/>
        </w:rPr>
        <w:t>, the coordinates will then be sent to the rover.</w:t>
      </w:r>
    </w:p>
    <w:p w14:paraId="663703FB" w14:textId="70646EA5" w:rsidR="00740A05" w:rsidRPr="00740A05" w:rsidRDefault="00740A05" w:rsidP="00740A05">
      <w:pPr>
        <w:pStyle w:val="Heading2"/>
        <w:rPr>
          <w:sz w:val="28"/>
        </w:rPr>
      </w:pPr>
      <w:r w:rsidRPr="00740A05">
        <w:rPr>
          <w:sz w:val="28"/>
        </w:rPr>
        <w:lastRenderedPageBreak/>
        <w:t>3. Rovers</w:t>
      </w:r>
    </w:p>
    <w:bookmarkEnd w:id="5"/>
    <w:p w14:paraId="1FD45716" w14:textId="3627D015" w:rsidR="00C6554A" w:rsidRPr="00D5413C" w:rsidRDefault="00740A05" w:rsidP="00740A05">
      <w:r>
        <w:tab/>
      </w:r>
      <w:r w:rsidRPr="00740A05">
        <w:rPr>
          <w:sz w:val="28"/>
        </w:rPr>
        <w:t xml:space="preserve">Rovers are 6x6 autonomous robots that will be equipped with sensor for soil quality, a camera for recording all </w:t>
      </w:r>
      <w:r w:rsidR="00E00D36">
        <w:rPr>
          <w:sz w:val="28"/>
        </w:rPr>
        <w:t>their</w:t>
      </w:r>
      <w:r w:rsidRPr="00740A05">
        <w:rPr>
          <w:sz w:val="28"/>
        </w:rPr>
        <w:t xml:space="preserve"> actions (afterwards those will be inspected for improving aspects that went wrong) and a drill that will dig holes for trees and plant the seeds.</w:t>
      </w:r>
      <w:r w:rsidR="00A216E1" w:rsidRPr="00A216E1">
        <w:rPr>
          <w:noProof/>
          <w:sz w:val="28"/>
        </w:rPr>
        <w:t xml:space="preserve"> </w:t>
      </w:r>
      <w:r w:rsidR="00AB2F19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10A10DD3" wp14:editId="2F8A7A0E">
            <wp:simplePos x="0" y="0"/>
            <wp:positionH relativeFrom="column">
              <wp:posOffset>0</wp:posOffset>
            </wp:positionH>
            <wp:positionV relativeFrom="paragraph">
              <wp:posOffset>1035685</wp:posOffset>
            </wp:positionV>
            <wp:extent cx="2343150" cy="28606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AA5487" w14:textId="30667FBC" w:rsidR="002C74C0" w:rsidRDefault="00AB2F19" w:rsidP="00740A05">
      <w:pPr>
        <w:rPr>
          <w:sz w:val="28"/>
        </w:rPr>
      </w:pPr>
      <w:r w:rsidRPr="00AB2F19">
        <w:rPr>
          <w:sz w:val="28"/>
        </w:rPr>
        <w:t xml:space="preserve"> </w:t>
      </w:r>
      <w:r w:rsidRPr="00AB2F19">
        <w:rPr>
          <w:sz w:val="28"/>
        </w:rPr>
        <w:tab/>
        <w:t>The green segment is the corridor for the tree seeds. After reaching an approximate depth of 60 cm a group of seeds will be spread. During the moving and the digging stage</w:t>
      </w:r>
      <w:r w:rsidR="00E00D36">
        <w:rPr>
          <w:sz w:val="28"/>
        </w:rPr>
        <w:t>s,</w:t>
      </w:r>
      <w:r w:rsidRPr="00AB2F19">
        <w:rPr>
          <w:sz w:val="28"/>
        </w:rPr>
        <w:t xml:space="preserve"> the red latch will prevent any seeds from falling.</w:t>
      </w:r>
    </w:p>
    <w:p w14:paraId="1DEEAD4B" w14:textId="194FE213" w:rsidR="002421FA" w:rsidRDefault="00987F1A" w:rsidP="00740A05">
      <w:pPr>
        <w:rPr>
          <w:sz w:val="28"/>
        </w:rPr>
      </w:pPr>
      <w:r>
        <w:rPr>
          <w:sz w:val="28"/>
        </w:rPr>
        <w:tab/>
        <w:t>The autonomous aspects of the rover are implemented by distance sensors and gyroscopes</w:t>
      </w:r>
      <w:r w:rsidR="00EA4507">
        <w:rPr>
          <w:sz w:val="28"/>
        </w:rPr>
        <w:t>.</w:t>
      </w:r>
      <w:r w:rsidR="00D26658">
        <w:rPr>
          <w:sz w:val="28"/>
        </w:rPr>
        <w:t xml:space="preserve"> The robot will be able to calculate the distance to an obstacle and avoid it, as well as determining how steep the slope is.</w:t>
      </w:r>
    </w:p>
    <w:p w14:paraId="28A0B91D" w14:textId="77777777" w:rsidR="00D26658" w:rsidRDefault="00D26658" w:rsidP="00740A05">
      <w:pPr>
        <w:rPr>
          <w:sz w:val="28"/>
        </w:rPr>
      </w:pPr>
    </w:p>
    <w:p w14:paraId="38497E8C" w14:textId="2A4F9DC0" w:rsidR="005559FA" w:rsidRPr="005559FA" w:rsidRDefault="008F17F1" w:rsidP="005559FA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006287BA" wp14:editId="2B990BA2">
            <wp:simplePos x="0" y="0"/>
            <wp:positionH relativeFrom="margin">
              <wp:align>right</wp:align>
            </wp:positionH>
            <wp:positionV relativeFrom="paragraph">
              <wp:posOffset>657225</wp:posOffset>
            </wp:positionV>
            <wp:extent cx="3954780" cy="2309495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21FA">
        <w:rPr>
          <w:sz w:val="28"/>
        </w:rPr>
        <w:tab/>
        <w:t>After finishing the route</w:t>
      </w:r>
      <w:r>
        <w:rPr>
          <w:sz w:val="28"/>
        </w:rPr>
        <w:t>,</w:t>
      </w:r>
      <w:r w:rsidR="002421FA">
        <w:rPr>
          <w:sz w:val="28"/>
        </w:rPr>
        <w:t xml:space="preserve"> the rover will return to the starting point and will send to the computer a detailed report which will contain how many holes were dug, </w:t>
      </w:r>
      <w:r>
        <w:rPr>
          <w:sz w:val="28"/>
        </w:rPr>
        <w:t>which was the quantity of planted seeds, and the success rate.</w:t>
      </w:r>
      <w:r w:rsidRPr="008F17F1">
        <w:rPr>
          <w:noProof/>
          <w:sz w:val="28"/>
        </w:rPr>
        <w:t xml:space="preserve"> </w:t>
      </w:r>
    </w:p>
    <w:p w14:paraId="6F0B9492" w14:textId="77777777" w:rsidR="005559FA" w:rsidRPr="005559FA" w:rsidRDefault="005559FA" w:rsidP="005559FA"/>
    <w:p w14:paraId="471F935C" w14:textId="01F28FA9" w:rsidR="005559FA" w:rsidRDefault="005559FA" w:rsidP="008F17F1">
      <w:pPr>
        <w:pStyle w:val="Heading1"/>
      </w:pPr>
      <w:r>
        <w:lastRenderedPageBreak/>
        <w:t>Sensors</w:t>
      </w:r>
    </w:p>
    <w:p w14:paraId="517DE9FC" w14:textId="24B7BD02" w:rsidR="005559FA" w:rsidRPr="003C6667" w:rsidRDefault="003C6667" w:rsidP="005559FA">
      <w:pPr>
        <w:rPr>
          <w:sz w:val="28"/>
        </w:rPr>
      </w:pPr>
      <w:r>
        <w:tab/>
      </w:r>
      <w:r w:rsidRPr="003C6667">
        <w:rPr>
          <w:sz w:val="28"/>
        </w:rPr>
        <w:t>S</w:t>
      </w:r>
      <w:r w:rsidRPr="003C6667">
        <w:rPr>
          <w:sz w:val="28"/>
        </w:rPr>
        <w:t>ensors</w:t>
      </w:r>
      <w:r w:rsidRPr="003C6667">
        <w:rPr>
          <w:sz w:val="28"/>
        </w:rPr>
        <w:t xml:space="preserve"> used in the process are:</w:t>
      </w:r>
    </w:p>
    <w:p w14:paraId="37DAC54D" w14:textId="646DE1E9" w:rsidR="003C6667" w:rsidRDefault="003C6667" w:rsidP="003C6667">
      <w:pPr>
        <w:pStyle w:val="ListBullet"/>
        <w:rPr>
          <w:sz w:val="28"/>
        </w:rPr>
      </w:pPr>
      <w:r w:rsidRPr="003C6667">
        <w:rPr>
          <w:sz w:val="28"/>
        </w:rPr>
        <w:t xml:space="preserve">For proximity we will use the </w:t>
      </w:r>
      <w:r w:rsidR="002A1DC8">
        <w:rPr>
          <w:sz w:val="28"/>
        </w:rPr>
        <w:t>“</w:t>
      </w:r>
      <w:r w:rsidRPr="003C6667">
        <w:rPr>
          <w:sz w:val="28"/>
        </w:rPr>
        <w:t>360 Degree Laser Scanner</w:t>
      </w:r>
      <w:r w:rsidR="002A1DC8">
        <w:rPr>
          <w:sz w:val="28"/>
        </w:rPr>
        <w:t>”</w:t>
      </w:r>
      <w:r w:rsidRPr="003C6667">
        <w:rPr>
          <w:sz w:val="28"/>
        </w:rPr>
        <w:t xml:space="preserve"> (RPLIDAR A2M8)</w:t>
      </w:r>
      <w:r w:rsidRPr="003C6667">
        <w:rPr>
          <w:sz w:val="28"/>
        </w:rPr>
        <w:t xml:space="preserve">. The laser will be placed on the rover and will have the role of keeping the robot far from possible </w:t>
      </w:r>
      <w:r w:rsidRPr="003C6667">
        <w:rPr>
          <w:sz w:val="28"/>
        </w:rPr>
        <w:t>collisions</w:t>
      </w:r>
      <w:r w:rsidR="00A8250C">
        <w:rPr>
          <w:sz w:val="28"/>
        </w:rPr>
        <w:t>;</w:t>
      </w:r>
    </w:p>
    <w:p w14:paraId="55E31413" w14:textId="07A0327D" w:rsidR="00A8250C" w:rsidRDefault="003C6667" w:rsidP="00A8250C">
      <w:pPr>
        <w:pStyle w:val="ListBullet"/>
        <w:rPr>
          <w:sz w:val="28"/>
        </w:rPr>
      </w:pPr>
      <w:r>
        <w:rPr>
          <w:sz w:val="28"/>
        </w:rPr>
        <w:t xml:space="preserve">For soil quality inspection the rover will use </w:t>
      </w:r>
      <w:r w:rsidR="002A1DC8">
        <w:rPr>
          <w:sz w:val="28"/>
        </w:rPr>
        <w:t>“</w:t>
      </w:r>
      <w:r w:rsidRPr="003C6667">
        <w:rPr>
          <w:sz w:val="28"/>
        </w:rPr>
        <w:t>Honeywell Force Sensor</w:t>
      </w:r>
      <w:r w:rsidR="002A1DC8">
        <w:rPr>
          <w:sz w:val="28"/>
        </w:rPr>
        <w:t>”</w:t>
      </w:r>
      <w:r>
        <w:rPr>
          <w:sz w:val="28"/>
        </w:rPr>
        <w:t xml:space="preserve"> </w:t>
      </w:r>
      <w:r w:rsidR="00A8250C">
        <w:rPr>
          <w:sz w:val="28"/>
        </w:rPr>
        <w:t>(</w:t>
      </w:r>
      <w:r>
        <w:rPr>
          <w:sz w:val="28"/>
        </w:rPr>
        <w:t xml:space="preserve">which </w:t>
      </w:r>
      <w:r w:rsidRPr="003C6667">
        <w:rPr>
          <w:sz w:val="28"/>
        </w:rPr>
        <w:t>use</w:t>
      </w:r>
      <w:r>
        <w:rPr>
          <w:sz w:val="28"/>
        </w:rPr>
        <w:t>s</w:t>
      </w:r>
      <w:r w:rsidRPr="003C6667">
        <w:rPr>
          <w:sz w:val="28"/>
        </w:rPr>
        <w:t xml:space="preserve"> light to measure soil properties</w:t>
      </w:r>
      <w:r w:rsidR="00A8250C">
        <w:rPr>
          <w:sz w:val="28"/>
        </w:rPr>
        <w:t>;</w:t>
      </w:r>
      <w:r>
        <w:rPr>
          <w:sz w:val="28"/>
        </w:rPr>
        <w:t xml:space="preserve"> </w:t>
      </w:r>
      <w:r w:rsidR="00A8250C">
        <w:rPr>
          <w:sz w:val="28"/>
        </w:rPr>
        <w:t>t</w:t>
      </w:r>
      <w:r w:rsidRPr="003C6667">
        <w:rPr>
          <w:sz w:val="28"/>
        </w:rPr>
        <w:t>he sensors measure different frequencies of light reflectance in near-infrared, mid-infrared, and polarized light spectrums</w:t>
      </w:r>
      <w:r w:rsidR="00A8250C">
        <w:rPr>
          <w:sz w:val="28"/>
        </w:rPr>
        <w:t xml:space="preserve">) and the </w:t>
      </w:r>
      <w:r w:rsidR="002A1DC8">
        <w:rPr>
          <w:sz w:val="28"/>
        </w:rPr>
        <w:t>“</w:t>
      </w:r>
      <w:r w:rsidR="00A8250C" w:rsidRPr="00A8250C">
        <w:rPr>
          <w:sz w:val="28"/>
        </w:rPr>
        <w:t>Honeywell Force Sensor</w:t>
      </w:r>
      <w:r w:rsidR="002A1DC8">
        <w:rPr>
          <w:sz w:val="28"/>
        </w:rPr>
        <w:t>”</w:t>
      </w:r>
      <w:r w:rsidR="00A8250C">
        <w:rPr>
          <w:sz w:val="28"/>
        </w:rPr>
        <w:t xml:space="preserve"> (which </w:t>
      </w:r>
      <w:r w:rsidR="00A8250C" w:rsidRPr="00A8250C">
        <w:rPr>
          <w:sz w:val="28"/>
        </w:rPr>
        <w:t>measure</w:t>
      </w:r>
      <w:r w:rsidR="00A8250C">
        <w:rPr>
          <w:sz w:val="28"/>
        </w:rPr>
        <w:t>s</w:t>
      </w:r>
      <w:r w:rsidR="00A8250C" w:rsidRPr="00A8250C">
        <w:rPr>
          <w:sz w:val="28"/>
        </w:rPr>
        <w:t xml:space="preserve"> soil compaction or “mechanical resistance.” The sensors use a probe that penetrates the soil and records resistive forces through use of load cells or strain gauges</w:t>
      </w:r>
      <w:r w:rsidR="00A8250C">
        <w:rPr>
          <w:sz w:val="28"/>
        </w:rPr>
        <w:t>);</w:t>
      </w:r>
    </w:p>
    <w:p w14:paraId="7DA250F1" w14:textId="28D42212" w:rsidR="00A8250C" w:rsidRDefault="002A1DC8" w:rsidP="00A8250C">
      <w:pPr>
        <w:pStyle w:val="ListBullet"/>
        <w:rPr>
          <w:sz w:val="28"/>
        </w:rPr>
      </w:pPr>
      <w:r>
        <w:rPr>
          <w:sz w:val="28"/>
        </w:rPr>
        <w:t>For 3D scanning we can use the “</w:t>
      </w:r>
      <w:r w:rsidRPr="002A1DC8">
        <w:rPr>
          <w:sz w:val="28"/>
        </w:rPr>
        <w:t>3D Laser Scanner GLS-1500</w:t>
      </w:r>
      <w:r>
        <w:rPr>
          <w:sz w:val="28"/>
        </w:rPr>
        <w:t>” because of its 500m range, 30.000 points/second scanning speed, 4mm distance accuracy at 150m and remote control via Wireless LAN.</w:t>
      </w:r>
    </w:p>
    <w:p w14:paraId="5D09011F" w14:textId="77777777" w:rsidR="00DD5A6C" w:rsidRDefault="002A1DC8" w:rsidP="002A1DC8">
      <w:pPr>
        <w:pStyle w:val="ListBullet"/>
        <w:rPr>
          <w:sz w:val="28"/>
        </w:rPr>
      </w:pPr>
      <w:r>
        <w:rPr>
          <w:sz w:val="28"/>
        </w:rPr>
        <w:t>For the tip of the drill, we will use a depth sensor;</w:t>
      </w:r>
      <w:r w:rsidR="00DD5A6C">
        <w:rPr>
          <w:sz w:val="28"/>
        </w:rPr>
        <w:t xml:space="preserve"> </w:t>
      </w:r>
    </w:p>
    <w:p w14:paraId="795DBEC2" w14:textId="5BF1FFA6" w:rsidR="005559FA" w:rsidRDefault="002A1DC8" w:rsidP="002A1DC8">
      <w:pPr>
        <w:pStyle w:val="ListBullet"/>
        <w:rPr>
          <w:sz w:val="28"/>
        </w:rPr>
      </w:pPr>
      <w:r w:rsidRPr="002A1DC8">
        <w:rPr>
          <w:sz w:val="28"/>
        </w:rPr>
        <w:t>For detecting the slope</w:t>
      </w:r>
      <w:r w:rsidR="002758BE">
        <w:rPr>
          <w:sz w:val="28"/>
        </w:rPr>
        <w:t>,</w:t>
      </w:r>
      <w:r w:rsidRPr="002A1DC8">
        <w:rPr>
          <w:sz w:val="28"/>
        </w:rPr>
        <w:t xml:space="preserve"> we can place</w:t>
      </w:r>
      <w:r w:rsidR="00DD5A6C">
        <w:rPr>
          <w:sz w:val="28"/>
        </w:rPr>
        <w:t xml:space="preserve"> a </w:t>
      </w:r>
      <w:r w:rsidRPr="002A1DC8">
        <w:rPr>
          <w:sz w:val="28"/>
        </w:rPr>
        <w:t>“</w:t>
      </w:r>
      <w:proofErr w:type="spellStart"/>
      <w:r w:rsidRPr="002A1DC8">
        <w:rPr>
          <w:sz w:val="28"/>
        </w:rPr>
        <w:t>PhidgetSpatial</w:t>
      </w:r>
      <w:proofErr w:type="spellEnd"/>
      <w:r w:rsidRPr="002A1DC8">
        <w:rPr>
          <w:sz w:val="28"/>
        </w:rPr>
        <w:t xml:space="preserve">” </w:t>
      </w:r>
      <w:r w:rsidRPr="002A1DC8">
        <w:rPr>
          <w:sz w:val="28"/>
        </w:rPr>
        <w:t>Precision 3/3/3 High Res 3 which is an Axis</w:t>
      </w:r>
      <w:r w:rsidR="00DD5A6C">
        <w:rPr>
          <w:sz w:val="28"/>
        </w:rPr>
        <w:t>-</w:t>
      </w:r>
      <w:r w:rsidRPr="002A1DC8">
        <w:rPr>
          <w:sz w:val="28"/>
        </w:rPr>
        <w:t>Compass, a Gyroscope and an Accelerometer</w:t>
      </w:r>
      <w:r w:rsidRPr="002A1DC8">
        <w:rPr>
          <w:sz w:val="28"/>
        </w:rPr>
        <w:t>.</w:t>
      </w:r>
    </w:p>
    <w:p w14:paraId="6A0295E5" w14:textId="5825926F" w:rsidR="00DD5A6C" w:rsidRDefault="00DD5A6C" w:rsidP="00DD5A6C">
      <w:pPr>
        <w:pStyle w:val="ListBullet"/>
        <w:rPr>
          <w:sz w:val="28"/>
        </w:rPr>
      </w:pPr>
      <w:r>
        <w:rPr>
          <w:sz w:val="28"/>
        </w:rPr>
        <w:t xml:space="preserve">The Night Vision Camera will be </w:t>
      </w:r>
      <w:r w:rsidR="002758BE">
        <w:rPr>
          <w:sz w:val="28"/>
        </w:rPr>
        <w:t xml:space="preserve">the </w:t>
      </w:r>
      <w:r w:rsidR="002758BE" w:rsidRPr="002758BE">
        <w:rPr>
          <w:sz w:val="28"/>
        </w:rPr>
        <w:t>DS-2DF8225IH-AEL(W)</w:t>
      </w:r>
      <w:r w:rsidR="002758BE">
        <w:rPr>
          <w:sz w:val="28"/>
        </w:rPr>
        <w:t xml:space="preserve"> with up to 150 m IR distance and 25 x Optical Zoom and 16 x Digital Zoom.</w:t>
      </w:r>
    </w:p>
    <w:p w14:paraId="5AAC0C51" w14:textId="53442C21" w:rsidR="008F17F1" w:rsidRDefault="008F17F1" w:rsidP="008F17F1">
      <w:pPr>
        <w:pStyle w:val="Heading1"/>
      </w:pPr>
      <w:r>
        <w:t>Conclusion</w:t>
      </w:r>
    </w:p>
    <w:p w14:paraId="3745017A" w14:textId="6646E3F5" w:rsidR="008F17F1" w:rsidRDefault="008F17F1" w:rsidP="008F17F1">
      <w:pPr>
        <w:rPr>
          <w:sz w:val="28"/>
        </w:rPr>
      </w:pPr>
      <w:r w:rsidRPr="008F17F1">
        <w:rPr>
          <w:sz w:val="28"/>
        </w:rPr>
        <w:tab/>
        <w:t>In conclusion, deforestation is an</w:t>
      </w:r>
      <w:r w:rsidR="008523C9">
        <w:rPr>
          <w:sz w:val="28"/>
        </w:rPr>
        <w:t xml:space="preserve"> hard </w:t>
      </w:r>
      <w:r w:rsidRPr="008F17F1">
        <w:rPr>
          <w:sz w:val="28"/>
        </w:rPr>
        <w:t xml:space="preserve">to solve problem </w:t>
      </w:r>
      <w:r w:rsidR="008523C9">
        <w:rPr>
          <w:sz w:val="28"/>
        </w:rPr>
        <w:t>because of the tree immense cutting</w:t>
      </w:r>
      <w:r w:rsidR="00E71CE9">
        <w:rPr>
          <w:sz w:val="28"/>
        </w:rPr>
        <w:t xml:space="preserve"> process, </w:t>
      </w:r>
      <w:r w:rsidR="008523C9">
        <w:rPr>
          <w:sz w:val="28"/>
        </w:rPr>
        <w:t xml:space="preserve">but </w:t>
      </w:r>
      <w:r w:rsidRPr="008F17F1">
        <w:rPr>
          <w:sz w:val="28"/>
        </w:rPr>
        <w:t xml:space="preserve">if some smart minds decide to </w:t>
      </w:r>
      <w:r w:rsidRPr="008F17F1">
        <w:rPr>
          <w:sz w:val="28"/>
        </w:rPr>
        <w:lastRenderedPageBreak/>
        <w:t>work together, with the right amount of funds, determination and team spirit</w:t>
      </w:r>
      <w:r w:rsidR="008523C9">
        <w:rPr>
          <w:sz w:val="28"/>
        </w:rPr>
        <w:t xml:space="preserve"> and we all realize how important nature is and how hard it is to replace what you have been damaging for years, we will manage to reach this objective. </w:t>
      </w:r>
    </w:p>
    <w:p w14:paraId="69453040" w14:textId="1DA1B8EE" w:rsidR="00A96089" w:rsidRPr="008F17F1" w:rsidRDefault="00A96089" w:rsidP="008F17F1">
      <w:pPr>
        <w:rPr>
          <w:sz w:val="28"/>
        </w:rPr>
      </w:pPr>
      <w:r>
        <w:rPr>
          <w:sz w:val="28"/>
        </w:rPr>
        <w:tab/>
        <w:t xml:space="preserve">We are close to </w:t>
      </w:r>
      <w:r w:rsidRPr="00A96089">
        <w:rPr>
          <w:sz w:val="28"/>
        </w:rPr>
        <w:t>experiencing</w:t>
      </w:r>
      <w:r>
        <w:rPr>
          <w:sz w:val="28"/>
        </w:rPr>
        <w:t xml:space="preserve"> a world with</w:t>
      </w:r>
      <w:r w:rsidR="000A0578">
        <w:rPr>
          <w:sz w:val="28"/>
        </w:rPr>
        <w:t xml:space="preserve">out forests </w:t>
      </w:r>
      <w:r w:rsidR="000A0578">
        <w:rPr>
          <w:sz w:val="28"/>
        </w:rPr>
        <w:tab/>
        <w:t>and should take responsibility for this future</w:t>
      </w:r>
      <w:bookmarkStart w:id="6" w:name="_GoBack"/>
      <w:bookmarkEnd w:id="6"/>
      <w:r w:rsidR="000A0578">
        <w:rPr>
          <w:sz w:val="28"/>
        </w:rPr>
        <w:t xml:space="preserve"> if those who destroy every small piece of land refuse to save the planet.</w:t>
      </w:r>
    </w:p>
    <w:p w14:paraId="06811EE2" w14:textId="59AAD2EF" w:rsidR="008F17F1" w:rsidRPr="008F17F1" w:rsidRDefault="008F17F1" w:rsidP="008F17F1">
      <w:r>
        <w:tab/>
      </w:r>
    </w:p>
    <w:p w14:paraId="34B358B6" w14:textId="5F5EFD5B" w:rsidR="00987F1A" w:rsidRDefault="00987F1A" w:rsidP="00740A05">
      <w:pPr>
        <w:rPr>
          <w:sz w:val="28"/>
        </w:rPr>
      </w:pPr>
    </w:p>
    <w:p w14:paraId="5A2A7196" w14:textId="77777777" w:rsidR="00987F1A" w:rsidRPr="00AB2F19" w:rsidRDefault="00987F1A" w:rsidP="00740A05">
      <w:pPr>
        <w:rPr>
          <w:sz w:val="28"/>
        </w:rPr>
      </w:pPr>
    </w:p>
    <w:sectPr w:rsidR="00987F1A" w:rsidRPr="00AB2F19">
      <w:footerReference w:type="default" r:id="rId1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4098CA" w14:textId="77777777" w:rsidR="00F44DC1" w:rsidRDefault="00F44DC1" w:rsidP="00C6554A">
      <w:pPr>
        <w:spacing w:before="0" w:after="0" w:line="240" w:lineRule="auto"/>
      </w:pPr>
      <w:r>
        <w:separator/>
      </w:r>
    </w:p>
  </w:endnote>
  <w:endnote w:type="continuationSeparator" w:id="0">
    <w:p w14:paraId="7EA190D6" w14:textId="77777777" w:rsidR="00F44DC1" w:rsidRDefault="00F44DC1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65E8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E494D6" w14:textId="77777777" w:rsidR="00F44DC1" w:rsidRDefault="00F44DC1" w:rsidP="00C6554A">
      <w:pPr>
        <w:spacing w:before="0" w:after="0" w:line="240" w:lineRule="auto"/>
      </w:pPr>
      <w:r>
        <w:separator/>
      </w:r>
    </w:p>
  </w:footnote>
  <w:footnote w:type="continuationSeparator" w:id="0">
    <w:p w14:paraId="23971E5D" w14:textId="77777777" w:rsidR="00F44DC1" w:rsidRDefault="00F44DC1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6EE"/>
    <w:rsid w:val="000506EE"/>
    <w:rsid w:val="000A0578"/>
    <w:rsid w:val="002421FA"/>
    <w:rsid w:val="002554CD"/>
    <w:rsid w:val="002758BE"/>
    <w:rsid w:val="00293B83"/>
    <w:rsid w:val="002A1DC8"/>
    <w:rsid w:val="002B4294"/>
    <w:rsid w:val="002C5687"/>
    <w:rsid w:val="00333D0D"/>
    <w:rsid w:val="003C6667"/>
    <w:rsid w:val="003E4F0F"/>
    <w:rsid w:val="0040104C"/>
    <w:rsid w:val="00446D82"/>
    <w:rsid w:val="004C049F"/>
    <w:rsid w:val="005000E2"/>
    <w:rsid w:val="005559FA"/>
    <w:rsid w:val="006A3CE7"/>
    <w:rsid w:val="0070117F"/>
    <w:rsid w:val="0073349C"/>
    <w:rsid w:val="00740A05"/>
    <w:rsid w:val="007F212A"/>
    <w:rsid w:val="008523C9"/>
    <w:rsid w:val="008F17F1"/>
    <w:rsid w:val="00900DFD"/>
    <w:rsid w:val="00987F1A"/>
    <w:rsid w:val="00A153C3"/>
    <w:rsid w:val="00A216E1"/>
    <w:rsid w:val="00A8250C"/>
    <w:rsid w:val="00A96089"/>
    <w:rsid w:val="00AB2F19"/>
    <w:rsid w:val="00C45B33"/>
    <w:rsid w:val="00C6554A"/>
    <w:rsid w:val="00C93F7E"/>
    <w:rsid w:val="00CF7526"/>
    <w:rsid w:val="00D26658"/>
    <w:rsid w:val="00D7374A"/>
    <w:rsid w:val="00DD1C63"/>
    <w:rsid w:val="00DD5A6C"/>
    <w:rsid w:val="00E00D36"/>
    <w:rsid w:val="00E412B8"/>
    <w:rsid w:val="00E557B6"/>
    <w:rsid w:val="00E71CE9"/>
    <w:rsid w:val="00EA4507"/>
    <w:rsid w:val="00ED7C44"/>
    <w:rsid w:val="00F44DC1"/>
    <w:rsid w:val="00F92495"/>
    <w:rsid w:val="00FB5E24"/>
    <w:rsid w:val="00FF1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20990C"/>
  <w15:chartTrackingRefBased/>
  <w15:docId w15:val="{7E8A9B93-B31B-4CED-BBF4-80323D57E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10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customStyle="1" w:styleId="FF9F814B19A5423D814AE17B25AF1FA4">
    <w:name w:val="FF9F814B19A5423D814AE17B25AF1FA4"/>
    <w:rsid w:val="00E557B6"/>
    <w:pPr>
      <w:spacing w:before="0" w:after="160" w:line="259" w:lineRule="auto"/>
    </w:pPr>
    <w:rPr>
      <w:rFonts w:eastAsiaTheme="minorEastAsia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104C"/>
    <w:rPr>
      <w:rFonts w:asciiTheme="majorHAnsi" w:eastAsiaTheme="majorEastAsia" w:hAnsiTheme="majorHAnsi" w:cstheme="majorBidi"/>
      <w:i/>
      <w:iCs/>
      <w:color w:val="007789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36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ard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167</TotalTime>
  <Pages>6</Pages>
  <Words>722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 Botez</cp:lastModifiedBy>
  <cp:revision>19</cp:revision>
  <cp:lastPrinted>2018-11-06T18:22:00Z</cp:lastPrinted>
  <dcterms:created xsi:type="dcterms:W3CDTF">2018-11-06T15:48:00Z</dcterms:created>
  <dcterms:modified xsi:type="dcterms:W3CDTF">2018-11-06T18:33:00Z</dcterms:modified>
</cp:coreProperties>
</file>